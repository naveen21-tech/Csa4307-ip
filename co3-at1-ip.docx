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SIMATS ENGINEERING</w:t>
      </w:r>
    </w:p>
    <w:p>
      <w:pPr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ASSESSMENT TOOL 1</w:t>
      </w:r>
    </w:p>
    <w:p>
      <w:pPr>
        <w:jc w:val="center"/>
        <w:rPr>
          <w:rFonts w:ascii="Times New Roman" w:cs="Times New Roman" w:hAnsi="Times New Roman"/>
          <w:b/>
          <w:bCs/>
          <w:sz w:val="32"/>
          <w:szCs w:val="32"/>
        </w:rPr>
      </w:pPr>
    </w:p>
    <w:p>
      <w:pPr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COURSE NAME: INTERNET PROGRAMMING</w:t>
      </w:r>
    </w:p>
    <w:p>
      <w:pPr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COURSE CODE: CSA43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COURSE OUTCOME COVERED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CO 3: </w:t>
      </w:r>
      <w:r>
        <w:rPr>
          <w:rFonts w:ascii="Times New Roman" w:cs="Times New Roman" w:hAnsi="Times New Roman"/>
          <w:sz w:val="24"/>
          <w:szCs w:val="24"/>
        </w:rPr>
        <w:t>Implement dynamic web applications by utilizing DOM-based client-side scripting and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employing Java Servlets for server-side request processing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and response handling. (L3)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Assessment Tool : </w:t>
      </w:r>
      <w:r>
        <w:rPr>
          <w:rFonts w:ascii="Times New Roman" w:cs="Times New Roman" w:hAnsi="Times New Roman"/>
          <w:sz w:val="24"/>
          <w:szCs w:val="24"/>
        </w:rPr>
        <w:t>Scenario-Based Assessment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Weightage: 40%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Dr.V.Parthipan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QUESTIONS: </w:t>
      </w:r>
      <w:r>
        <w:rPr>
          <w:rFonts w:ascii="Times New Roman" w:cs="Times New Roman" w:hAnsi="Times New Roman"/>
          <w:sz w:val="24"/>
          <w:szCs w:val="24"/>
        </w:rPr>
        <w:t>Total Marks: 30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Code of Conduct: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 MsNaveen(192371002)</w:t>
      </w:r>
      <w:bookmarkStart w:id="0" w:name="_GoBack"/>
      <w:bookmarkEnd w:id="0"/>
      <w:r>
        <w:rPr>
          <w:rFonts w:ascii="Times New Roman" w:cs="Times New Roman" w:hAnsi="Times New Roman"/>
          <w:sz w:val="24"/>
          <w:szCs w:val="24"/>
        </w:rPr>
        <w:t xml:space="preserve"> certify that this submission is my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original work and that I have adhered to the guidelines specified for this assessment.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 understand that any violation of academic integrity rules will result in disciplinary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action.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Signature of the student: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naveen ms</w:t>
      </w:r>
    </w:p>
    <w:p>
      <w:pPr>
        <w:rPr>
          <w:b/>
          <w:bCs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                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QUESTION 1: Student Registration System Using Java Servlets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1.1 Aim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design and implement a servlet-based student registration system that accepts student details through an HTML form, processes the data using both GET and POST methods, and demonstrates the Servlet Life Cycle.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1.2 Understanding the Scenario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college needs an online registration system where students enter their details, such as name, register number, department, and email address.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system must:</w:t>
      </w:r>
    </w:p>
    <w:p>
      <w:pPr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Accept student details through an HTML form.</w:t>
      </w:r>
    </w:p>
    <w:p>
      <w:pPr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Send form data to a Java Servlet.</w:t>
      </w:r>
    </w:p>
    <w:p>
      <w:pPr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Validate the submitted information.</w:t>
      </w:r>
    </w:p>
    <w:p>
      <w:pPr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Process the request and generate a response.</w:t>
      </w:r>
    </w:p>
    <w:p>
      <w:pPr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Protect sensitive student information during transmission.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Technical decision:</w:t>
      </w:r>
      <w:r>
        <w:rPr>
          <w:rFonts w:ascii="Times New Roman" w:cs="Times New Roman" w:hAnsi="Times New Roman"/>
          <w:sz w:val="24"/>
          <w:szCs w:val="24"/>
        </w:rPr>
        <w:t xml:space="preserve"> Use POST for submitting registration details because student information should not appear in the URL. Use GET for retrieving information when appropriate, rather than for submitting confidential data.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1.3 Architecture of a Servlet-Based Application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servlet-based application follows a client-server architecture.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Architecture diagram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STUDENT / CLIENT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Web Browser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HTML Form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| HTTP Request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| GET / POST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WEB SERVER / CONTAINER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(Apache Tomcat)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Java Servlet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+-----+------+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|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v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Validation   Business Logic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|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+-----+------+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HTTP Response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Web Browser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Registration Result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Explanation of components</w:t>
      </w:r>
    </w:p>
    <w:tbl>
      <w:tblPr>
        <w:jc w:val="lef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1"/>
        <w:gridCol w:w="7375"/>
      </w:tblGrid>
      <w:tr>
        <w:trPr>
          <w:tblHeader/>
        </w:trPr>
        <w:tc>
          <w:tcPr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Function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Client/browser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Displays the registration form and accepts student input.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HTML form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Collects the student's name, register number, department, and email.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HTTP request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Transfers the form data to the server.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Web container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Manages servlet loading, lifecycle, request routing, and HTTP request and response objects.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Java Servlet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Receives, validates, and processes the submitted information.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Business logic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Applies registration rules and processes valid information.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HTTP response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Sends the result from the server to the browser.</w:t>
            </w:r>
          </w:p>
        </w:tc>
      </w:tr>
    </w:tbl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Example:</w:t>
      </w:r>
      <w:r>
        <w:rPr>
          <w:rFonts w:ascii="Times New Roman" w:cs="Times New Roman" w:hAnsi="Times New Roman"/>
          <w:sz w:val="24"/>
          <w:szCs w:val="24"/>
        </w:rPr>
        <w:t xml:space="preserve"> When a student clicks the Register button, the browser sends an HTTP POST request to the servlet. The servlet validates the information and returns a registration confirmation.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1.4 HTML Registration Form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a file named register.html.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&lt;!DOCTYPE html&gt;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&lt;html&gt;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&lt;head&gt;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&lt;title&gt;Student Registration&lt;/title&gt;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&lt;/head&gt;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&lt;body&gt;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&lt;h2&gt;Online Student Registration&lt;/h2&gt;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&lt;form action="StudentServlet" method="post"&gt;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&lt;label&gt;Student Name:&lt;/label&gt;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&lt;input type="text" name="studentName" required&gt;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&lt;br&gt;&lt;br&gt;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&lt;label&gt;Register Number:&lt;/label&gt;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&lt;input type="text" name="regNo" required&gt;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&lt;br&gt;&lt;br&gt;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&lt;label&gt;Department:&lt;/label&gt;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&lt;select name="department" required&gt;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&lt;option value=""&gt;Select Department&lt;/option&gt;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&lt;option value="CSE"&gt;CSE&lt;/option&gt;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&lt;option value="IT"&gt;IT&lt;/option&gt;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&lt;option value="ECE"&gt;ECE&lt;/option&gt;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&lt;/select&gt;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&lt;br&gt;&lt;br&gt;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&lt;label&gt;Email:&lt;/label&gt;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&lt;input type="email" name="email" required&gt;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&lt;br&gt;&lt;br&gt;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&lt;button type="submit"&gt;Register&lt;/button&gt;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&lt;/form&gt;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&lt;/body&gt;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&lt;/html&gt;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Explanation:</w:t>
      </w:r>
    </w:p>
    <w:p>
      <w:pPr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action="StudentServlet" specifies the servlet that receives the submitted data.</w:t>
      </w:r>
    </w:p>
    <w:p>
      <w:pPr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method="post" sends the form data in the HTTP request body.</w:t>
      </w:r>
    </w:p>
    <w:p>
      <w:pPr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name attributes identify the submitted parameters.</w:t>
      </w:r>
    </w:p>
    <w:p>
      <w:pPr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required attribute provides basic browser-side validation.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Note that browser validation improves usability but does not replace server-side validation.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1.5 Java Servlet Program Using GET and POST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a Java Servlet named StudentServlet.java.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following program uses the Jakarta Servlet API, suitable for Apache Tomcat 10 or later.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java.io.IOException;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java.io.PrintWriter;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jakarta.servlet.ServletException;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jakarta.servlet.annotation.WebServlet;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jakarta.servlet.http.HttpServlet;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jakarta.servlet.http.HttpServletRequest;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jakarta.servlet.http.HttpServletResponse;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@WebServlet("/StudentServlet")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public class StudentServlet extends HttpServlet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@Override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public void init() throws ServletException {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System.out.println("StudentServlet initialized");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@Override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protected void doGet(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HttpServletRequest request,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HttpServletResponse response)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throws ServletException, IOException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response.setContentType("text/html;charset=UTF-8");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PrintWriter out = response.getWriter();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out.println("&lt;h2&gt;Student Registration Form&lt;/h2&gt;");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out.println("&lt;p&gt;Use the registration form to submit your details.&lt;/p&gt;");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@Override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protected void doPost(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HttpServletRequest request,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HttpServletResponse response)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throws ServletException, IOException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request.setCharacterEncoding("UTF-8");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String name = request.getParameter("studentName");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String regNo = request.getParameter("regNo");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String department = request.getParameter("department");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String email = request.getParameter("email");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response.setContentType("text/html;charset=UTF-8");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PrintWriter out = response.getWriter();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(name == null || name.isBlank()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|| regNo == null || regNo.isBlank()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|| department == null || department.isBlank()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|| email == null || email.isBlank()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|| !email.matches(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"^[A-Za-z0-9+_.-]+@[A-Za-z0-9.-]+\\.[A-Za-z]{2,}$"))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response.setStatus(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HttpServletResponse.SC_BAD_REQUEST);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out.println("&lt;h2&gt;Invalid Registration Details&lt;/h2&gt;");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out.println("&lt;p&gt;Please enter valid information.&lt;/p&gt;");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return;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out.println("&lt;h2&gt;Registration Successful&lt;/h2&gt;");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out.println("&lt;p&gt;Name: 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+ escapeHtml(name) + "&lt;/p&gt;");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out.println("&lt;p&gt;Register Number: 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+ escapeHtml(regNo) + "&lt;/p&gt;");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out.println("&lt;p&gt;Department: 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+ escapeHtml(department) + "&lt;/p&gt;");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out.println("&lt;p&gt;Email: 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+ escapeHtml(email) + "&lt;/p&gt;");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private String escapeHtml(String value) {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 value.replace("&amp;", "&amp;amp;")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.replace("&lt;", "&amp;lt;")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.replace("&gt;", "&amp;gt;")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.replace("\"", "&amp;quot;")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.replace("'", "&amp;#39;");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@Override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public void destroy() {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System.out.println("StudentServlet destroyed");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Explanation of the program</w:t>
      </w:r>
    </w:p>
    <w:tbl>
      <w:tblPr>
        <w:jc w:val="lef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9"/>
        <w:gridCol w:w="6728"/>
      </w:tblGrid>
      <w:tr>
        <w:trPr>
          <w:tblHeader/>
        </w:trPr>
        <w:tc>
          <w:tcPr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Purpose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init()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Performs one-time initialization when the servlet is initialized.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doGet()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Handles GET requests, such as requests to display a page.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doPost()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Handles POST requests, such as registration form submissions.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getParameter()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Retrieves submitted form values.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setContentType()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Specifies the content type of the response.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getWriter()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Writes text or HTML into the response.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destroy()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Releases resources when the servlet is taken out of service.</w:t>
            </w:r>
          </w:p>
        </w:tc>
      </w:tr>
    </w:tbl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servlet container invokes service() for incoming requests. For an HTTP servlet, its implementation dispatches requests to the appropriate method, such as doGet() or doPost().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Important:</w:t>
      </w:r>
      <w:r>
        <w:rPr>
          <w:rFonts w:ascii="Times New Roman" w:cs="Times New Roman" w:hAnsi="Times New Roman"/>
          <w:sz w:val="24"/>
          <w:szCs w:val="24"/>
        </w:rPr>
        <w:t xml:space="preserve"> A servlet instance can handle multiple requests concurrently. Avoid storing individual students' form values in servlet instance variables because different requests could interfere with one another.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example displays registration details but does not save them to a database. Database storage can be added using JDBC.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1.6 Servlet Life Cycle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Servlet Life Cycle describes the stages through which a servlet passes from initialization to destruction.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Life cycle diagram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Servlet Class Loaded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Servlet Created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init()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(Called Once)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service()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(Each Request)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+-----+------+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|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v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doGet()      doPost()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|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+-----+------+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HTTP Response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More Requests Arrive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destroy()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(Called Once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Before Removal)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Life cycle methods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 init()</w:t>
      </w:r>
    </w:p>
    <w:p>
      <w:pPr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Called by the container when the servlet is initialized.</w:t>
      </w:r>
    </w:p>
    <w:p>
      <w:pPr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Used for one-time initialization.</w:t>
      </w:r>
    </w:p>
    <w:p>
      <w:pPr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Can be used to load configuration or initialize shared resources.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 service()</w:t>
      </w:r>
    </w:p>
    <w:p>
      <w:pPr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Invoked by the container for incoming requests.</w:t>
      </w:r>
    </w:p>
    <w:p>
      <w:pPr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 HttpServlet, dispatches requests to methods such as doGet() and doPost().</w:t>
      </w:r>
    </w:p>
    <w:p>
      <w:pPr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Handles the request-processing workflow.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 destroy()</w:t>
      </w:r>
    </w:p>
    <w:p>
      <w:pPr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Called when the container removes the servlet from service.</w:t>
      </w:r>
    </w:p>
    <w:p>
      <w:pPr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Used to release resources owned by the servlet.</w:t>
      </w:r>
    </w:p>
    <w:p>
      <w:pPr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container does not normally call it after every request.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Performance implications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Servlets are efficient because a container generally creates and initializes a servlet instance once, then reuses it to handle multiple requests. This avoids creating a new servlet instance for every request.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However, expensive operations should be managed carefully. For example, creating a new database connection for every request can add overhead. Database connection pooling is usually more efficient.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1.7 GET vs POST</w:t>
      </w:r>
    </w:p>
    <w:tbl>
      <w:tblPr>
        <w:jc w:val="lef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2"/>
        <w:gridCol w:w="2298"/>
        <w:gridCol w:w="5226"/>
      </w:tblGrid>
      <w:tr>
        <w:trPr>
          <w:tblHeader/>
        </w:trPr>
        <w:tc>
          <w:tcPr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POST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Main purpose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Retrieve information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Submit or process information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Data location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Usually URL query parameters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Usually request body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Visibility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Parameters appear in the URL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Parameters do not normally appear in the URL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Sensitive data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Not suitable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Preferable, with HTTPS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URL length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Subject to URL-length limits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Not subject to URL query-string limits in the same way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Bookmarking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 specific URL can be bookmarked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 submitted request is generally not bookmarked as a reusable form submission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Typical use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Search, filtering, viewing pages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Registration, login, submitting forms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Servlet method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doGet()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doPost()</w:t>
            </w:r>
          </w:p>
        </w:tc>
      </w:tr>
    </w:tbl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Which method is appropriate for student registration?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POST is the more appropriate method</w:t>
      </w:r>
      <w:r>
        <w:rPr>
          <w:rFonts w:ascii="Times New Roman" w:cs="Times New Roman" w:hAnsi="Times New Roman"/>
          <w:sz w:val="24"/>
          <w:szCs w:val="24"/>
        </w:rPr>
        <w:t xml:space="preserve"> because it avoids placing student details directly in the URL.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example, GET might produce a URL resembling: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/StudentServlet?studentName=Ravi&amp;regNo=101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This information can be exposed through browser history, logs, or copied URLs.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POST places the form values in the request body instead.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However, </w:t>
      </w:r>
      <w:r>
        <w:rPr>
          <w:rFonts w:ascii="Times New Roman" w:cs="Times New Roman" w:hAnsi="Times New Roman"/>
          <w:b/>
          <w:bCs/>
          <w:sz w:val="24"/>
          <w:szCs w:val="24"/>
        </w:rPr>
        <w:t>POST alone does not provide confidentiality</w:t>
      </w:r>
      <w:r>
        <w:rPr>
          <w:rFonts w:ascii="Times New Roman" w:cs="Times New Roman" w:hAnsi="Times New Roman"/>
          <w:sz w:val="24"/>
          <w:szCs w:val="24"/>
        </w:rPr>
        <w:t>. HTTPS is required to protect information in transit. Server-side validation, access controls, and appropriate data protection are also necessary.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Result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student registration system demonstrates how HTML forms communicate with Java Servlets, how GET and POST requests are processed, and how the Servlet Life Cycle supports request handling.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QUESTION 2: Session Management Using HttpSession and Cookies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2.1 Aim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design a login system that authenticates users and maintains their login state across multiple pages using HttpSession and Cookies.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2.2 Understanding the Scenario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HTTP is a stateless protocol. Each request is independent, and the server does not automatically know whether two requests came from the same logged-in user.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example, a user logs in successfully and opens a profile page. When the user subsequently opens the dashboard, the application must identify the same authenticated user without requiring another login.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Session management solves this problem by maintaining information associated with a user across requests.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2.3 Architecture Diagram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User / Browser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Login Form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LoginServlet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Validate Credentials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+-----+-----+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|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Invalid      Valid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|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v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Show Error   Create HttpSession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Generate Session ID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Set Session Cookie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Browser Stores ID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Dashboard / Profile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Send Session ID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Servlet Container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Retrieve HttpSession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Display User Content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2.4 How HttpSession Works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HttpSession is an interface provided by the Servlet API. It allows the server to maintain information associated with a particular user session.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process is:</w:t>
      </w:r>
    </w:p>
    <w:p>
      <w:pPr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user submits login credentials.</w:t>
      </w:r>
    </w:p>
    <w:p>
      <w:pPr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server validates the credentials.</w:t>
      </w:r>
    </w:p>
    <w:p>
      <w:pPr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After successful authentication, the application creates an HTTP session.</w:t>
      </w:r>
    </w:p>
    <w:p>
      <w:pPr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server associates user information with the session.</w:t>
      </w:r>
    </w:p>
    <w:p>
      <w:pPr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container usually sends a session identifier in a cookie, commonly named JSESSIONID.</w:t>
      </w:r>
    </w:p>
    <w:p>
      <w:pPr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browser sends the identifier with subsequent requests.</w:t>
      </w:r>
    </w:p>
    <w:p>
      <w:pPr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server uses the identifier to retrieve the associated session.</w:t>
      </w:r>
    </w:p>
    <w:p>
      <w:pPr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application checks the session before allowing access to protected pages.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session identifier is a reference to the session; it is not the user's password.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2.5 Login Form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login.html.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&lt;!DOCTYPE html&gt;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&lt;html&gt;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&lt;head&gt;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&lt;title&gt;User Login&lt;/title&gt;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&lt;/head&gt;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&lt;body&gt;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&lt;h2&gt;Login&lt;/h2&gt;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&lt;form action="LoginServlet" method="post"&gt;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&lt;label&gt;Username:&lt;/label&gt;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&lt;input type="text" name="username" required&gt;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&lt;br&gt;&lt;br&gt;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&lt;label&gt;Password:&lt;/label&gt;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&lt;input type="password" name="password" required&gt;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&lt;br&gt;&lt;br&gt;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&lt;button type="submit"&gt;Login&lt;/button&gt;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&lt;/form&gt;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&lt;/body&gt;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&lt;/html&gt;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2.6 Login Servlet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LoginServlet.java.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This example demonstrates the session workflow using illustrative credentials. In a real application, credentials must be checked against a user database, with passwords stored as secure password hashes.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java.io.IOException;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jakarta.servlet.ServletException;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jakarta.servlet.annotation.WebServlet;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jakarta.servlet.http.HttpServlet;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jakarta.servlet.http.HttpServletRequest;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jakarta.servlet.http.HttpServletResponse;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jakarta.servlet.http.HttpSession;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jakarta.servlet.http.Cookie;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@WebServlet("/LoginServlet")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public class LoginServlet extends HttpServlet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@Override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protected void doPost(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HttpServletRequest request,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HttpServletResponse response)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throws ServletException, IOException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String username = request.getParameter("username");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String password = request.getParameter("password");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// Demonstration credentials only.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boolean authenticated =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"student".equals(username)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&amp;&amp; "demo123".equals(password);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(!authenticated) {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response.sendError(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HttpServletResponse.SC_UNAUTHORIZED,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"Invalid username or password");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return;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// Prevent session fixation by changing the session ID.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HttpSession existing = request.getSession(false);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(existing != null) {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existing.invalidate();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HttpSession session = request.getSession(true);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session.setAttribute("username", username);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session.setMaxInactiveInterval(15 * 60);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// Optional convenience cookie.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// Do not store the password or session ID in this cookie.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Cookie userCookie =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new Cookie("displayName", username);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userCookie.setHttpOnly(true);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userCookie.setSecure(request.isSecure());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userCookie.setPath(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request.getContextPath().isEmpty()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? "/"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: request.getContextPath());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userCookie.setMaxAge(15 * 60);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response.addCookie(userCookie);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response.sendRedirect(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response.encodeRedirectURL(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request.getContextPath() + "/DashboardServlet"));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Security note:</w:t>
      </w:r>
      <w:r>
        <w:rPr>
          <w:rFonts w:ascii="Times New Roman" w:cs="Times New Roman" w:hAnsi="Times New Roman"/>
          <w:sz w:val="24"/>
          <w:szCs w:val="24"/>
        </w:rPr>
        <w:t xml:space="preserve"> The demonstration cookie stores a display name, not proof of authentication. The server must use the validated session to authorize access. In production, configure HTTPS and use secure session-cookie settings, including Secure, HttpOnly, and an appropriate SameSite policy.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2.7 Dashboard Servlet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DashboardServlet.java.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java.io.IOException;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java.io.PrintWriter;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jakarta.servlet.ServletException;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jakarta.servlet.annotation.WebServlet;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jakarta.servlet.http.HttpServlet;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jakarta.servlet.http.HttpServletRequest;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jakarta.servlet.http.HttpServletResponse;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jakarta.servlet.http.HttpSession;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@WebServlet("/DashboardServlet")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public class DashboardServlet extends HttpServlet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@Override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protected void doGet(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HttpServletRequest request,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HttpServletResponse response)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throws ServletException, IOException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HttpSession session = request.getSession(false);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(session == null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|| session.getAttribute("username") == null)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response.sendRedirect(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request.getContextPath() + "/login.html");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return;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String username =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(String) session.getAttribute("username");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response.setContentType("text/html;charset=UTF-8");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PrintWriter out = response.getWriter();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out.println("&lt;h2&gt;Welcome, 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+ escapeHtml(username) + "&lt;/h2&gt;");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out.println("&lt;p&gt;You are logged in.&lt;/p&gt;");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out.println("&lt;a href=\""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+ request.getContextPath()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+ "/LogoutServlet\"&gt;Logout&lt;/a&gt;");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private String escapeHtml(String value) {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 value.replace("&amp;", "&amp;amp;")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.replace("&lt;", "&amp;lt;")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.replace("&gt;", "&amp;gt;")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.replace("\"", "&amp;quot;")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.replace("'", "&amp;#39;");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important statement is: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HttpSession session = request.getSession(false);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It retrieves an existing session without creating a new one. If no session exists, it returns null.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This is useful on protected pages because an unauthenticated request should not automatically create a session and gain access.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2.8 Logout Servlet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LogoutServlet.java.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java.io.IOException;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jakarta.servlet.annotation.WebServlet;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jakarta.servlet.http.HttpServlet;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jakarta.servlet.http.HttpServletRequest;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jakarta.servlet.http.HttpServletResponse;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jakarta.servlet.http.HttpSession;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@WebServlet("/LogoutServlet")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public class LogoutServlet extends HttpServlet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@Override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protected void doGet(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HttpServletRequest request,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HttpServletResponse response)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throws IOException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HttpSession session = request.getSession(false);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(session != null) {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session.invalidate();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response.sendRedirect(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request.getContextPath() + "/login.html");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a production application, logout should preferably be performed through a POST request with appropriate CSRF protection, rather than through a GET link.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2.9 Session Tracking Techniques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Three common session-tracking mechanisms are HttpSession, Cookies, and URL rewriting.</w:t>
      </w:r>
    </w:p>
    <w:tbl>
      <w:tblPr>
        <w:jc w:val="lef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8"/>
        <w:gridCol w:w="2528"/>
        <w:gridCol w:w="2114"/>
        <w:gridCol w:w="2896"/>
      </w:tblGrid>
      <w:tr>
        <w:trPr>
          <w:tblHeader/>
        </w:trPr>
        <w:tc>
          <w:tcPr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HttpSession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Cookies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URL rewriting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Storage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Session attributes are stored on the server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Stored in the browser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Session identifier or data is included in the URL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Identification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Usually uses a session ID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Browser sends cookie values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Server extracts information from the URL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Persistence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Until invalidation, timeout, or application/container termination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Depends on cookie expiration and browser behavior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Depends on URLs and application implementation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Security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Safer for confidential application data when properly configured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Can be stolen or modified if not adequately protected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Session IDs in URLs may leak through logs, history, or referrer information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Performance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Uses server memory or another session store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Adds cookie data to requests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Adds tracking data to URLs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Suitable use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Login state, shopping carts, user workflows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Preferences and session identifiers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Fallback when cookies are unavailable</w:t>
            </w:r>
          </w:p>
        </w:tc>
      </w:tr>
    </w:tbl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A. HttpSession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Advantages</w:t>
      </w:r>
    </w:p>
    <w:p>
      <w:pPr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Stores user-specific information on the server.</w:t>
      </w:r>
    </w:p>
    <w:p>
      <w:pPr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Supports multiple attributes, such as username and shopping cart.</w:t>
      </w:r>
    </w:p>
    <w:p>
      <w:pPr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Simplifies authentication-state management.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Limitations</w:t>
      </w:r>
    </w:p>
    <w:p>
      <w:pPr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Uses server-side storage.</w:t>
      </w:r>
    </w:p>
    <w:p>
      <w:pPr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Requires timeout and invalidation management.</w:t>
      </w:r>
    </w:p>
    <w:p>
      <w:pPr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Session identifiers must be protected against theft.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Use case:</w:t>
      </w:r>
      <w:r>
        <w:rPr>
          <w:rFonts w:ascii="Times New Roman" w:cs="Times New Roman" w:hAnsi="Times New Roman"/>
          <w:sz w:val="24"/>
          <w:szCs w:val="24"/>
        </w:rPr>
        <w:t xml:space="preserve"> Maintaining a logged-in student's identity while navigating a college portal.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B. Cookies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Cookies are small pieces of data stored by the browser and sent to the server according to their scope and attributes.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Advantages</w:t>
      </w:r>
    </w:p>
    <w:p>
      <w:pPr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Can remember preferences.</w:t>
      </w:r>
    </w:p>
    <w:p>
      <w:pPr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Can persist across browser sessions when configured appropriately.</w:t>
      </w:r>
    </w:p>
    <w:p>
      <w:pPr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Support automatic transmission to matching requests.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Limitations</w:t>
      </w:r>
    </w:p>
    <w:p>
      <w:pPr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Can be deleted or blocked by the user.</w:t>
      </w:r>
    </w:p>
    <w:p>
      <w:pPr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Are subject to size and browser limits.</w:t>
      </w:r>
    </w:p>
    <w:p>
      <w:pPr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Can be stolen or misused if security controls are inadequate.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Use case:</w:t>
      </w:r>
      <w:r>
        <w:rPr>
          <w:rFonts w:ascii="Times New Roman" w:cs="Times New Roman" w:hAnsi="Times New Roman"/>
          <w:sz w:val="24"/>
          <w:szCs w:val="24"/>
        </w:rPr>
        <w:t xml:space="preserve"> Remembering a preferred website language.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C. URL Rewriting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URL rewriting places a tracking value or session identifier in a URL. Servlet applications can use response.encodeURL() to support container-managed URL-based session tracking when required.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String url = response.encodeURL(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request.getContextPath() + "/DashboardServlet");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out.println("&lt;a href=\"" + url + "\"&gt;Dashboard&lt;/a&gt;");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 this snippet, out represents a PrintWriter obtained from the response.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Advantages</w:t>
      </w:r>
    </w:p>
    <w:p>
      <w:pPr>
        <w:numPr>
          <w:ilvl w:val="0"/>
          <w:numId w:val="1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Can support session tracking when cookies are unavailable.</w:t>
      </w:r>
    </w:p>
    <w:p>
      <w:pPr>
        <w:numPr>
          <w:ilvl w:val="0"/>
          <w:numId w:val="1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Does not require browser cookie storage for the URL-based identifier.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Limitations</w:t>
      </w:r>
    </w:p>
    <w:p>
      <w:pPr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Session identifiers may be exposed in browser history, logs, or copied links.</w:t>
      </w:r>
    </w:p>
    <w:p>
      <w:pPr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Every relevant link must be encoded.</w:t>
      </w:r>
    </w:p>
    <w:p>
      <w:pPr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It is generally less secure and less convenient than cookie-based session tracking.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2.10 Session-Based Tracking vs Cookie-Based Tracking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key distinction is that a session stores application state on the server, while a cookie stores data on the browser.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 many Servlet applications, </w:t>
      </w:r>
      <w:r>
        <w:rPr>
          <w:rFonts w:ascii="Times New Roman" w:cs="Times New Roman" w:hAnsi="Times New Roman"/>
          <w:b/>
          <w:bCs/>
          <w:sz w:val="24"/>
          <w:szCs w:val="24"/>
        </w:rPr>
        <w:t>these techniques work together rather than replacing one another</w:t>
      </w:r>
      <w:r>
        <w:rPr>
          <w:rFonts w:ascii="Times New Roman" w:cs="Times New Roman" w:hAnsi="Times New Roman"/>
          <w:sz w:val="24"/>
          <w:szCs w:val="24"/>
        </w:rPr>
        <w:t>: HttpSession stores the user's login state on the server, and a cookie carries the session identifier to help the server locate that state.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example, an e-commerce website may store a customer's cart in HttpSession, while using a cookie to remember a language preference.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Result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session management system demonstrates login authentication, server-side session storage, cookie usage, protected-page access, and logout. It shows how web applications maintain user state across multiple HTTP requests.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QUESTION 3: JDBC-Based E-Commerce Product Management System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3.1 Aim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develop a Java-based web application that connects to a database using JDBC, inserts product details, retrieves stored products through SQL queries, and handles database errors appropriately.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3.2 Understanding the Scenario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 e-commerce platform needs to store and retrieve product information, including product ID, name, price, and quantity.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system should:</w:t>
      </w:r>
    </w:p>
    <w:p>
      <w:pPr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Connect to a relational database.</w:t>
      </w:r>
    </w:p>
    <w:p>
      <w:pPr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Insert product details into a table.</w:t>
      </w:r>
    </w:p>
    <w:p>
      <w:pPr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Retrieve and display stored products.</w:t>
      </w:r>
    </w:p>
    <w:p>
      <w:pPr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Handle connection and SQL errors.</w:t>
      </w:r>
    </w:p>
    <w:p>
      <w:pPr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Prevent SQL injection through parameterized queries.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Technical decision:</w:t>
      </w:r>
      <w:r>
        <w:rPr>
          <w:rFonts w:ascii="Times New Roman" w:cs="Times New Roman" w:hAnsi="Times New Roman"/>
          <w:sz w:val="24"/>
          <w:szCs w:val="24"/>
        </w:rPr>
        <w:t xml:space="preserve"> Use JDBC with MySQL and PreparedStatement. This provides structured database access and helps prevent SQL injection when user input is supplied as parameter values.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3.3 JDBC Architecture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JDBC stands for </w:t>
      </w:r>
      <w:r>
        <w:rPr>
          <w:rFonts w:ascii="Times New Roman" w:cs="Times New Roman" w:hAnsi="Times New Roman"/>
          <w:b/>
          <w:bCs/>
          <w:sz w:val="24"/>
          <w:szCs w:val="24"/>
        </w:rPr>
        <w:t>Java Database Connectivity</w:t>
      </w:r>
      <w:r>
        <w:rPr>
          <w:rFonts w:ascii="Times New Roman" w:cs="Times New Roman" w:hAnsi="Times New Roman"/>
          <w:sz w:val="24"/>
          <w:szCs w:val="24"/>
        </w:rPr>
        <w:t>. It is a Java API that enables applications to connect to relational databases, execute SQL statements, and process results.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Architecture diagram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Java Web Application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JDBC API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JDBC DriverManager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JDBC Driver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MySQL DB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+--------+--------+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|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v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INSERT Query      SELECT Query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|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v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Store Product    Retrieve Products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|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+--------+--------+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Java Application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HTTP Response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Browser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Components</w:t>
      </w:r>
    </w:p>
    <w:tbl>
      <w:tblPr>
        <w:jc w:val="lef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7248"/>
      </w:tblGrid>
      <w:tr>
        <w:trPr>
          <w:tblHeader/>
        </w:trPr>
        <w:tc>
          <w:tcPr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Function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Java application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Implements the product management logic.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JDBC API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Provides interfaces and classes for database operations.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DriverManager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Selects a suitable registered JDBC driver and establishes a connection.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JDBC driver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Communicates with the database using its protocol.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Database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Stores product records in tables.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SQL statements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Insert, retrieve, update, or delete product information.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ResultSet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Represents the rows returned by a query.</w:t>
            </w:r>
          </w:p>
        </w:tc>
      </w:tr>
    </w:tbl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3.4 Database Creation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Open MySQL Workbench and execute the following SQL statements.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DATABASE ecommerce;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 ecommerce;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TABLE products 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product_id INT PRIMARY KEY AUTO_INCREMENT,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product_name VARCHAR(100) NOT NULL,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price DECIMAL(10,2) NOT NULL,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quantity INT NOT NULL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);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Explanation</w:t>
      </w:r>
    </w:p>
    <w:p>
      <w:pPr>
        <w:numPr>
          <w:ilvl w:val="0"/>
          <w:numId w:val="1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product_id uniquely identifies each product.</w:t>
      </w:r>
    </w:p>
    <w:p>
      <w:pPr>
        <w:numPr>
          <w:ilvl w:val="0"/>
          <w:numId w:val="1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AUTO_INCREMENT generates product IDs automatically.</w:t>
      </w:r>
    </w:p>
    <w:p>
      <w:pPr>
        <w:numPr>
          <w:ilvl w:val="0"/>
          <w:numId w:val="1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product_name stores the product name.</w:t>
      </w:r>
    </w:p>
    <w:p>
      <w:pPr>
        <w:numPr>
          <w:ilvl w:val="0"/>
          <w:numId w:val="1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price stores the price using a decimal data type.</w:t>
      </w:r>
    </w:p>
    <w:p>
      <w:pPr>
        <w:numPr>
          <w:ilvl w:val="0"/>
          <w:numId w:val="1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quantity stores the available quantity.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database table provides persistent storage, so product details remain available after the application is restarted.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3.5 Steps in JDBC Connectivity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usual JDBC workflow consists of the following steps.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 Import JDBC classes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java.sql.Connection;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java.sql.DriverManager;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java.sql.PreparedStatement;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java.sql.ResultSet;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java.sql.SQLException;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 Establish the connection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 DriverManager.getConnection() with the database URL and credentials.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 Prepare the SQL statement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 PreparedStatement to parameterize SQL statements.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 Execute the statement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 executeUpdate() for INSERT, UPDATE, or DELETE operations and executeQuery() for SELECT operations.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5: Process the results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 ResultSet to retrieve values from the returned rows.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6: Close the resources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Close the connection, statement, and result set. Java's try-with-resources construct handles this automatically for resources that implement AutoCloseable.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3.6 JDBC Program to Insert and Retrieve Products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a Java class named ProductDAO.java.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This example uses MySQL Connector/J and assumes the database has already been created.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java.math.BigDecimal;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java.sql.Connection;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java.sql.DriverManager;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java.sql.PreparedStatement;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java.sql.ResultSet;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java.sql.SQLException;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public class ProductDAO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private static final String URL =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"jdbc:mysql://localhost:3306/ecommerce";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// Configure these outside the source code in production.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private static final String USER =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System.getenv("DB_USER");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private static final String PASSWORD =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System.getenv("DB_PASSWORD");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private Connection getConnection() throws SQLException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(USER == null || PASSWORD == null) {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throw new SQLException(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"Database credentials are not configured");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 DriverManager.getConnection(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URL, USER, PASSWORD);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public void insertProduct(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String name,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BigDecimal price,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int quantity) throws SQLException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String sql =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"INSERT INTO products 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+ "(product_name, price, quantity) 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+ "VALUES (?, ?, ?)";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try (Connection con = getConnection();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PreparedStatement ps =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con.prepareStatement(sql))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ps.setString(1, name);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ps.setBigDecimal(2, price);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ps.setInt(3, quantity);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int rows = ps.executeUpdate();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if (rows &gt; 0) {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System.out.println(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"Product inserted successfully.");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public void displayProducts() throws SQLException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String sql =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"SELECT product_id, product_name, 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+ "price, quantity FROM products 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+ "ORDER BY product_id";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try (Connection con = getConnection();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PreparedStatement ps =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con.prepareStatement(sql);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ResultSet rs = ps.executeQuery())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System.out.println(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"ID | Product | Price | Quantity");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while (rs.next()) {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int id = rs.getInt("product_id");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String name =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rs.getString("product_name");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BigDecimal price =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rs.getBigDecimal("price");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int quantity =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rs.getInt("quantity");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System.out.println(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id + " | " + name + " | 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+ price + " | " + quantity);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public static void main(String[] args)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ProductDAO dao = new ProductDAO();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try {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dao.insertProduct(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"Laptop",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new BigDecimal("55000.00"),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10);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dao.insertProduct(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"Keyboard",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new BigDecimal("1200.00"),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25);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dao.displayProducts();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 catch (SQLException e) {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System.err.println(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"Database operation failed: 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+ e.getMessage());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e.printStackTrace();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Important setup requirements</w:t>
      </w:r>
    </w:p>
    <w:p>
      <w:pPr>
        <w:numPr>
          <w:ilvl w:val="0"/>
          <w:numId w:val="1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Install MySQL Connector/J and add its JAR to the Java project's classpath.</w:t>
      </w:r>
    </w:p>
    <w:p>
      <w:pPr>
        <w:numPr>
          <w:ilvl w:val="0"/>
          <w:numId w:val="1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Make sure the MySQL server is running.</w:t>
      </w:r>
    </w:p>
    <w:p>
      <w:pPr>
        <w:numPr>
          <w:ilvl w:val="0"/>
          <w:numId w:val="1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the ecommerce database and products table.</w:t>
      </w:r>
    </w:p>
    <w:p>
      <w:pPr>
        <w:numPr>
          <w:ilvl w:val="0"/>
          <w:numId w:val="1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Configure the environment variables DB_USER and DB_PASSWORD.</w:t>
      </w:r>
    </w:p>
    <w:p>
      <w:pPr>
        <w:numPr>
          <w:ilvl w:val="0"/>
          <w:numId w:val="1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Run the program using the same Java environment in which the JDBC driver is available.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program uses BigDecimal for monetary values because floating-point types such as float and double can introduce rounding errors.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 a production application, use a restricted database account rather than the MySQL root account.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3.7 Sample Output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Assuming both INSERT operations succeed and the table initially contains no records, the console output will resemble: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Product inserted successfully.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Product inserted successfully.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ID | Product | Price | Quantity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 | Laptop | 55000.00 | 10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 | Keyboard | 1200.00 | 25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generated product IDs may differ if the table already contains records.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3.8 Exception Handling in JDBC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Database operations can fail for several reasons, including invalid SQL, incorrect credentials, network errors, or unavailable database services.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program handles SQLException to report database-related failures and uses try-with-resources to close resources reliably.</w:t>
      </w:r>
    </w:p>
    <w:tbl>
      <w:tblPr>
        <w:jc w:val="lef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1"/>
        <w:gridCol w:w="2870"/>
        <w:gridCol w:w="4514"/>
      </w:tblGrid>
      <w:tr>
        <w:trPr>
          <w:tblHeader/>
        </w:trPr>
        <w:tc>
          <w:tcPr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Exception or problem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Possible cause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Handling approach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SQLException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SQL execution or database connection failure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Catch or propagate the exception and log useful diagnostic information.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Connection failure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Database server unavailable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 server status and connection configuration.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Authentication failure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Invalid credentials or insufficient privileges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Verify credentials and database permissions.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SQL injection attempt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Unsafe construction of SQL from user input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PreparedStatement with parameterized values.</w:t>
            </w:r>
          </w:p>
        </w:tc>
      </w:tr>
      <w:tr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Missing JDBC driver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Connector/J absent from the classpath</w:t>
            </w:r>
          </w:p>
        </w:tc>
        <w:tc>
          <w:tcPr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Install and configure the driver.</w:t>
            </w:r>
          </w:p>
        </w:tc>
      </w:tr>
    </w:tbl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Why use PreparedStatement?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Consider this unsafe query: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String sql =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"SELECT * FROM products WHERE product_name = '"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+ userInput + "'";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Directly joining user input into SQL can allow SQL injection.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safer approach is: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String sql =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"SELECT * FROM products WHERE product_name = ?";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try (PreparedStatement ps =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con.prepareStatement(sql)) {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ps.setString(1, userInput);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try (ResultSet rs = ps.executeQuery()) {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while (rs.next()) {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System.out.println(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rs.getString("product_name"));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parameter is supplied as a value rather than being interpreted as part of the SQL statement's structure.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3.9 JDBC in a Servlet-Based Web Application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 an actual e-commerce application, a browser sends an HTTP request to a Servlet, which calls a database-access class such as ProductDAO.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workflow is: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Browser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| HTTP Request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ProductServlet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ProductDAO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JDBC API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MySQL Database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| Query Result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ProductDAO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ProductServlet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|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| HTTP Response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v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Browser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Servlet should validate incoming product information before calling the DAO. For example, it should reject a negative price or quantity.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a production application, database operations should generally use a connection pool, such as a container-managed DataSource, instead of opening a new physical database connection for every request.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typical implementation separates responsibilities:</w:t>
      </w:r>
    </w:p>
    <w:p>
      <w:pPr>
        <w:numPr>
          <w:ilvl w:val="0"/>
          <w:numId w:val="1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Servlet:</w:t>
      </w:r>
      <w:r>
        <w:rPr>
          <w:rFonts w:ascii="Times New Roman" w:cs="Times New Roman" w:hAnsi="Times New Roman"/>
          <w:sz w:val="24"/>
          <w:szCs w:val="24"/>
        </w:rPr>
        <w:t xml:space="preserve"> Receives HTTP requests and returns HTTP responses.</w:t>
      </w:r>
    </w:p>
    <w:p>
      <w:pPr>
        <w:numPr>
          <w:ilvl w:val="0"/>
          <w:numId w:val="1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DAO:</w:t>
      </w:r>
      <w:r>
        <w:rPr>
          <w:rFonts w:ascii="Times New Roman" w:cs="Times New Roman" w:hAnsi="Times New Roman"/>
          <w:sz w:val="24"/>
          <w:szCs w:val="24"/>
        </w:rPr>
        <w:t xml:space="preserve"> Executes SQL statements and handles database access.</w:t>
      </w:r>
    </w:p>
    <w:p>
      <w:pPr>
        <w:numPr>
          <w:ilvl w:val="0"/>
          <w:numId w:val="1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Database:</w:t>
      </w:r>
      <w:r>
        <w:rPr>
          <w:rFonts w:ascii="Times New Roman" w:cs="Times New Roman" w:hAnsi="Times New Roman"/>
          <w:sz w:val="24"/>
          <w:szCs w:val="24"/>
        </w:rPr>
        <w:t xml:space="preserve"> Stores product records persistently.</w:t>
      </w:r>
    </w:p>
    <w:p>
      <w:pPr>
        <w:numPr>
          <w:ilvl w:val="0"/>
          <w:numId w:val="1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HTML/JSP view:</w:t>
      </w:r>
      <w:r>
        <w:rPr>
          <w:rFonts w:ascii="Times New Roman" w:cs="Times New Roman" w:hAnsi="Times New Roman"/>
          <w:sz w:val="24"/>
          <w:szCs w:val="24"/>
        </w:rPr>
        <w:t xml:space="preserve"> Displays product information to the user.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This separation improves maintainability, testability, and reuse.</w:t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Result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JDBC-based product management application demonstrates database connectivity, SQL INSERT and SELECT operations, result processing, parameterized queries, and exception handling.</w:t>
      </w:r>
    </w:p>
    <w:p>
      <w:pPr>
        <w:rPr>
          <w:rFonts w:ascii="Times New Roman" w:cs="Times New Roman" w:hAnsi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574B22D1"/>
    <w:multiLevelType w:val="multilevel"/>
    <w:tmpl w:val="BC4E8F6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9236A7"/>
    <w:multiLevelType w:val="multilevel"/>
    <w:tmpl w:val="E7822A9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ED56AC"/>
    <w:multiLevelType w:val="multilevel"/>
    <w:tmpl w:val="8870BB8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160935"/>
    <w:multiLevelType w:val="multilevel"/>
    <w:tmpl w:val="D020EBE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1D442D"/>
    <w:multiLevelType w:val="multilevel"/>
    <w:tmpl w:val="77A6B11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3927B3"/>
    <w:multiLevelType w:val="multilevel"/>
    <w:tmpl w:val="7BF86FAE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5841F0"/>
    <w:multiLevelType w:val="multilevel"/>
    <w:tmpl w:val="AAFE4FA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C825E0"/>
    <w:multiLevelType w:val="multilevel"/>
    <w:tmpl w:val="6BFE831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291FEF"/>
    <w:multiLevelType w:val="multilevel"/>
    <w:tmpl w:val="A8822DC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5249D0"/>
    <w:multiLevelType w:val="multilevel"/>
    <w:tmpl w:val="F2AE7CB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086EBC"/>
    <w:multiLevelType w:val="multilevel"/>
    <w:tmpl w:val="E45C476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8C2F39"/>
    <w:multiLevelType w:val="multilevel"/>
    <w:tmpl w:val="B18CBC4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CA1523"/>
    <w:multiLevelType w:val="multilevel"/>
    <w:tmpl w:val="023C23C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D22112"/>
    <w:multiLevelType w:val="multilevel"/>
    <w:tmpl w:val="B628971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2B5949"/>
    <w:multiLevelType w:val="multilevel"/>
    <w:tmpl w:val="1EECCAD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3017110"/>
    <w:multiLevelType w:val="multilevel"/>
    <w:tmpl w:val="76DC5B3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paragraph" w:styleId="22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  <w:style w:type="character" w:styleId="23">
    <w:name w:val="Strong"/>
    <w:basedOn w:val="10"/>
    <w:rPr>
      <w:b/>
      <w:bCs/>
    </w:rPr>
  </w:style>
  <w:style w:type="paragraph" w:styleId="24">
    <w:name w:val="HTML Preformatted"/>
    <w:basedOn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cs="Courier New" w:hAnsi="Courier New"/>
      <w:sz w:val="20"/>
      <w:szCs w:val="20"/>
      <w:lang w:eastAsia="en-IN"/>
    </w:rPr>
  </w:style>
  <w:style w:type="character" w:styleId="25">
    <w:name w:val="HTML Code"/>
    <w:basedOn w:val="10"/>
    <w:rPr>
      <w:rFonts w:ascii="Courier New" w:eastAsia="Times New Roman" w:cs="Courier New" w:hAnsi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83</TotalTime>
  <Application>Yozo_Office</Application>
  <Pages>36</Pages>
  <Words>3840</Words>
  <Characters>25882</Characters>
  <Lines>1091</Lines>
  <Paragraphs>860</Paragraphs>
  <CharactersWithSpaces>33551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Venkatesh Yadav</dc:creator>
  <cp:lastModifiedBy>vivo user</cp:lastModifiedBy>
  <cp:revision>1</cp:revision>
  <dcterms:created xsi:type="dcterms:W3CDTF">2026-10-29T11:44:00Z</dcterms:created>
  <dcterms:modified xsi:type="dcterms:W3CDTF">2026-10-30T04:00:54Z</dcterms:modified>
</cp:coreProperties>
</file>